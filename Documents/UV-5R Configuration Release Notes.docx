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7580F" w14:textId="77777777" w:rsidR="003E4ED0" w:rsidRDefault="003E4ED0" w:rsidP="00C56304">
      <w:pPr>
        <w:jc w:val="center"/>
        <w:rPr>
          <w:sz w:val="36"/>
          <w:szCs w:val="36"/>
        </w:rPr>
      </w:pPr>
      <w:r>
        <w:rPr>
          <w:sz w:val="36"/>
          <w:szCs w:val="36"/>
        </w:rPr>
        <w:t>Release Notes</w:t>
      </w:r>
    </w:p>
    <w:p w14:paraId="272A1C88" w14:textId="77777777" w:rsidR="003E4ED0" w:rsidRDefault="003E4ED0" w:rsidP="003E4ED0">
      <w:pPr>
        <w:jc w:val="center"/>
        <w:rPr>
          <w:sz w:val="36"/>
          <w:szCs w:val="36"/>
        </w:rPr>
      </w:pPr>
    </w:p>
    <w:p w14:paraId="69C2E122" w14:textId="0CA5477A" w:rsidR="00C56304" w:rsidRPr="00C56304" w:rsidRDefault="00994D49" w:rsidP="00FE1CA5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21C9417" wp14:editId="0D69F5D3">
            <wp:extent cx="5842000" cy="5778500"/>
            <wp:effectExtent l="0" t="0" r="0" b="0"/>
            <wp:docPr id="2" name="Picture 2" descr="A picture containing indoor, table, small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, table, small, sitting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304">
        <w:rPr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GB"/>
        </w:rPr>
        <w:id w:val="-15838272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D97ABFF" w14:textId="24DD8C8B" w:rsidR="00921CB7" w:rsidRDefault="00921CB7">
          <w:pPr>
            <w:pStyle w:val="TOCHeading"/>
          </w:pPr>
          <w:r>
            <w:t>Table of Contents</w:t>
          </w:r>
        </w:p>
        <w:p w14:paraId="0D14C091" w14:textId="4CB017A1" w:rsidR="007C6FBD" w:rsidRDefault="00921CB7">
          <w:pPr>
            <w:pStyle w:val="TOC1"/>
            <w:tabs>
              <w:tab w:val="right" w:leader="dot" w:pos="1045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8683062" w:history="1">
            <w:r w:rsidR="007C6FBD" w:rsidRPr="00FD4647">
              <w:rPr>
                <w:rStyle w:val="Hyperlink"/>
                <w:noProof/>
              </w:rPr>
              <w:t>Version 1.0.0</w:t>
            </w:r>
            <w:r w:rsidR="007C6FBD">
              <w:rPr>
                <w:noProof/>
                <w:webHidden/>
              </w:rPr>
              <w:tab/>
            </w:r>
            <w:r w:rsidR="007C6FBD">
              <w:rPr>
                <w:noProof/>
                <w:webHidden/>
              </w:rPr>
              <w:fldChar w:fldCharType="begin"/>
            </w:r>
            <w:r w:rsidR="007C6FBD">
              <w:rPr>
                <w:noProof/>
                <w:webHidden/>
              </w:rPr>
              <w:instrText xml:space="preserve"> PAGEREF _Toc48683062 \h </w:instrText>
            </w:r>
            <w:r w:rsidR="007C6FBD">
              <w:rPr>
                <w:noProof/>
                <w:webHidden/>
              </w:rPr>
            </w:r>
            <w:r w:rsidR="007C6FBD">
              <w:rPr>
                <w:noProof/>
                <w:webHidden/>
              </w:rPr>
              <w:fldChar w:fldCharType="separate"/>
            </w:r>
            <w:r w:rsidR="007C6FBD">
              <w:rPr>
                <w:noProof/>
                <w:webHidden/>
              </w:rPr>
              <w:t>3</w:t>
            </w:r>
            <w:r w:rsidR="007C6FBD">
              <w:rPr>
                <w:noProof/>
                <w:webHidden/>
              </w:rPr>
              <w:fldChar w:fldCharType="end"/>
            </w:r>
          </w:hyperlink>
        </w:p>
        <w:p w14:paraId="702C3D22" w14:textId="4C1F293C" w:rsidR="007C6FBD" w:rsidRDefault="007C6FBD">
          <w:pPr>
            <w:pStyle w:val="TOC1"/>
            <w:tabs>
              <w:tab w:val="right" w:leader="dot" w:pos="1045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48683063" w:history="1">
            <w:r w:rsidRPr="00FD4647">
              <w:rPr>
                <w:rStyle w:val="Hyperlink"/>
                <w:noProof/>
              </w:rPr>
              <w:t>Version 1.1.0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E07FD" w14:textId="6C3245F9" w:rsidR="00921CB7" w:rsidRDefault="00921CB7">
          <w:r>
            <w:rPr>
              <w:b/>
              <w:bCs/>
              <w:noProof/>
            </w:rPr>
            <w:fldChar w:fldCharType="end"/>
          </w:r>
        </w:p>
      </w:sdtContent>
    </w:sdt>
    <w:p w14:paraId="0A665BB1" w14:textId="77777777" w:rsidR="00C56304" w:rsidRDefault="00C56304">
      <w:r>
        <w:br w:type="page"/>
      </w:r>
    </w:p>
    <w:p w14:paraId="13D83F7D" w14:textId="72F5B18B" w:rsidR="00C56304" w:rsidRPr="00921CB7" w:rsidRDefault="00C56304" w:rsidP="00921CB7">
      <w:pPr>
        <w:pStyle w:val="Heading1"/>
      </w:pPr>
      <w:bookmarkStart w:id="0" w:name="_Toc48683062"/>
      <w:r w:rsidRPr="00921CB7">
        <w:lastRenderedPageBreak/>
        <w:t xml:space="preserve">Version </w:t>
      </w:r>
      <w:r w:rsidR="00921CB7" w:rsidRPr="00921CB7">
        <w:t>1.0.0</w:t>
      </w:r>
      <w:bookmarkEnd w:id="0"/>
    </w:p>
    <w:p w14:paraId="6A085C00" w14:textId="77777777" w:rsidR="00C56304" w:rsidRDefault="00C56304" w:rsidP="00C56304"/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2094"/>
        <w:gridCol w:w="8391"/>
      </w:tblGrid>
      <w:tr w:rsidR="00F0371C" w14:paraId="47A77868" w14:textId="77777777" w:rsidTr="0039258A">
        <w:tc>
          <w:tcPr>
            <w:tcW w:w="2094" w:type="dxa"/>
          </w:tcPr>
          <w:p w14:paraId="5DBE51AD" w14:textId="77777777" w:rsidR="00F0371C" w:rsidRPr="00F0371C" w:rsidRDefault="00F0371C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Version</w:t>
            </w:r>
          </w:p>
        </w:tc>
        <w:tc>
          <w:tcPr>
            <w:tcW w:w="8391" w:type="dxa"/>
          </w:tcPr>
          <w:p w14:paraId="69504657" w14:textId="5B8C1C8D" w:rsidR="00F0371C" w:rsidRDefault="00921CB7" w:rsidP="00C56304">
            <w:r>
              <w:t>v1.0.0</w:t>
            </w:r>
          </w:p>
        </w:tc>
      </w:tr>
      <w:tr w:rsidR="00F0371C" w14:paraId="200BCC58" w14:textId="77777777" w:rsidTr="0039258A">
        <w:tc>
          <w:tcPr>
            <w:tcW w:w="2094" w:type="dxa"/>
          </w:tcPr>
          <w:p w14:paraId="7EC310D5" w14:textId="77777777" w:rsidR="00EC1D0E" w:rsidRPr="00F0371C" w:rsidRDefault="00EC1D0E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Author</w:t>
            </w:r>
          </w:p>
        </w:tc>
        <w:tc>
          <w:tcPr>
            <w:tcW w:w="8391" w:type="dxa"/>
          </w:tcPr>
          <w:p w14:paraId="1C69C087" w14:textId="5A118E2B" w:rsidR="00F0371C" w:rsidRDefault="00921CB7" w:rsidP="00C56304">
            <w:r>
              <w:t>Samuel Netherway</w:t>
            </w:r>
          </w:p>
        </w:tc>
      </w:tr>
      <w:tr w:rsidR="00F0371C" w14:paraId="4B033CF9" w14:textId="77777777" w:rsidTr="0039258A">
        <w:tc>
          <w:tcPr>
            <w:tcW w:w="2094" w:type="dxa"/>
          </w:tcPr>
          <w:p w14:paraId="7FAB0283" w14:textId="77777777" w:rsidR="00F0371C" w:rsidRPr="00F0371C" w:rsidRDefault="00EC1D0E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Release Date</w:t>
            </w:r>
          </w:p>
        </w:tc>
        <w:tc>
          <w:tcPr>
            <w:tcW w:w="8391" w:type="dxa"/>
          </w:tcPr>
          <w:p w14:paraId="5E8C64C8" w14:textId="24329BB0" w:rsidR="00F0371C" w:rsidRDefault="00921CB7" w:rsidP="00C56304">
            <w:r>
              <w:t>18/08/2020</w:t>
            </w:r>
          </w:p>
        </w:tc>
      </w:tr>
      <w:tr w:rsidR="0039258A" w14:paraId="4F6B30E9" w14:textId="77777777" w:rsidTr="0039258A">
        <w:tc>
          <w:tcPr>
            <w:tcW w:w="2094" w:type="dxa"/>
          </w:tcPr>
          <w:p w14:paraId="56470102" w14:textId="77777777" w:rsidR="0039258A" w:rsidRDefault="0039258A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Intended Users</w:t>
            </w:r>
          </w:p>
        </w:tc>
        <w:tc>
          <w:tcPr>
            <w:tcW w:w="8391" w:type="dxa"/>
          </w:tcPr>
          <w:p w14:paraId="7CFEA0C9" w14:textId="59A1711E" w:rsidR="0039258A" w:rsidRDefault="00921CB7" w:rsidP="00C56304">
            <w:r>
              <w:t>All Users</w:t>
            </w:r>
          </w:p>
        </w:tc>
      </w:tr>
      <w:tr w:rsidR="00F0371C" w14:paraId="7EB528FB" w14:textId="77777777" w:rsidTr="0039258A">
        <w:tc>
          <w:tcPr>
            <w:tcW w:w="2094" w:type="dxa"/>
          </w:tcPr>
          <w:p w14:paraId="5E403814" w14:textId="77777777" w:rsidR="00F0371C" w:rsidRPr="00F0371C" w:rsidRDefault="00EC1D0E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Changes</w:t>
            </w:r>
          </w:p>
        </w:tc>
        <w:tc>
          <w:tcPr>
            <w:tcW w:w="8391" w:type="dxa"/>
          </w:tcPr>
          <w:p w14:paraId="60B44482" w14:textId="167D51ED" w:rsidR="00F0371C" w:rsidRDefault="00921CB7" w:rsidP="00C56304">
            <w:r>
              <w:t>Stock config.</w:t>
            </w:r>
          </w:p>
        </w:tc>
      </w:tr>
      <w:tr w:rsidR="00F0371C" w14:paraId="00CC2751" w14:textId="77777777" w:rsidTr="0039258A">
        <w:tc>
          <w:tcPr>
            <w:tcW w:w="2094" w:type="dxa"/>
          </w:tcPr>
          <w:p w14:paraId="06F22BC2" w14:textId="77777777" w:rsidR="00F0371C" w:rsidRPr="00F0371C" w:rsidRDefault="0039258A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Important Details</w:t>
            </w:r>
          </w:p>
        </w:tc>
        <w:tc>
          <w:tcPr>
            <w:tcW w:w="8391" w:type="dxa"/>
          </w:tcPr>
          <w:p w14:paraId="13856DA6" w14:textId="7B15E5E8" w:rsidR="00F0371C" w:rsidRDefault="00921CB7" w:rsidP="00C56304">
            <w:r>
              <w:t>Frequencies should not be used without the correct licencing.</w:t>
            </w:r>
          </w:p>
        </w:tc>
      </w:tr>
    </w:tbl>
    <w:p w14:paraId="330CEFC5" w14:textId="287CA0BE" w:rsidR="00F0371C" w:rsidRDefault="00F0371C" w:rsidP="00C56304"/>
    <w:p w14:paraId="44D836AB" w14:textId="1B8772EE" w:rsidR="00160E08" w:rsidRPr="00921CB7" w:rsidRDefault="00160E08" w:rsidP="00160E08">
      <w:pPr>
        <w:pStyle w:val="Heading1"/>
      </w:pPr>
      <w:bookmarkStart w:id="1" w:name="_Toc48683063"/>
      <w:r w:rsidRPr="00921CB7">
        <w:t>Version 1.</w:t>
      </w:r>
      <w:r>
        <w:t>1</w:t>
      </w:r>
      <w:r w:rsidRPr="00921CB7">
        <w:t>.0</w:t>
      </w:r>
      <w:bookmarkEnd w:id="1"/>
    </w:p>
    <w:p w14:paraId="35B611AB" w14:textId="77777777" w:rsidR="00160E08" w:rsidRDefault="00160E08" w:rsidP="00160E08"/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2094"/>
        <w:gridCol w:w="8391"/>
      </w:tblGrid>
      <w:tr w:rsidR="00160E08" w14:paraId="582B925F" w14:textId="77777777" w:rsidTr="00B97C79">
        <w:tc>
          <w:tcPr>
            <w:tcW w:w="2094" w:type="dxa"/>
          </w:tcPr>
          <w:p w14:paraId="24D094E8" w14:textId="77777777" w:rsidR="00160E08" w:rsidRPr="00F0371C" w:rsidRDefault="00160E08" w:rsidP="00B97C79">
            <w:pPr>
              <w:rPr>
                <w:b/>
                <w:bCs/>
              </w:rPr>
            </w:pPr>
            <w:r>
              <w:rPr>
                <w:b/>
                <w:bCs/>
              </w:rPr>
              <w:t>Version</w:t>
            </w:r>
          </w:p>
        </w:tc>
        <w:tc>
          <w:tcPr>
            <w:tcW w:w="8391" w:type="dxa"/>
          </w:tcPr>
          <w:p w14:paraId="70ED3C34" w14:textId="56ADF5DB" w:rsidR="00160E08" w:rsidRDefault="00160E08" w:rsidP="00B97C79">
            <w:r>
              <w:t>v1.</w:t>
            </w:r>
            <w:r>
              <w:t>1</w:t>
            </w:r>
            <w:r>
              <w:t>.0</w:t>
            </w:r>
          </w:p>
        </w:tc>
      </w:tr>
      <w:tr w:rsidR="00160E08" w14:paraId="7612324B" w14:textId="77777777" w:rsidTr="00B97C79">
        <w:tc>
          <w:tcPr>
            <w:tcW w:w="2094" w:type="dxa"/>
          </w:tcPr>
          <w:p w14:paraId="1A9B2D8A" w14:textId="77777777" w:rsidR="00160E08" w:rsidRPr="00F0371C" w:rsidRDefault="00160E08" w:rsidP="00B97C79">
            <w:pPr>
              <w:rPr>
                <w:b/>
                <w:bCs/>
              </w:rPr>
            </w:pPr>
            <w:r>
              <w:rPr>
                <w:b/>
                <w:bCs/>
              </w:rPr>
              <w:t>Author</w:t>
            </w:r>
          </w:p>
        </w:tc>
        <w:tc>
          <w:tcPr>
            <w:tcW w:w="8391" w:type="dxa"/>
          </w:tcPr>
          <w:p w14:paraId="4E2ED79B" w14:textId="77777777" w:rsidR="00160E08" w:rsidRDefault="00160E08" w:rsidP="00B97C79">
            <w:r>
              <w:t>Samuel Netherway</w:t>
            </w:r>
          </w:p>
        </w:tc>
      </w:tr>
      <w:tr w:rsidR="00160E08" w14:paraId="0834FFDD" w14:textId="77777777" w:rsidTr="00B97C79">
        <w:tc>
          <w:tcPr>
            <w:tcW w:w="2094" w:type="dxa"/>
          </w:tcPr>
          <w:p w14:paraId="3320510C" w14:textId="77777777" w:rsidR="00160E08" w:rsidRPr="00F0371C" w:rsidRDefault="00160E08" w:rsidP="00B97C79">
            <w:pPr>
              <w:rPr>
                <w:b/>
                <w:bCs/>
              </w:rPr>
            </w:pPr>
            <w:r>
              <w:rPr>
                <w:b/>
                <w:bCs/>
              </w:rPr>
              <w:t>Release Date</w:t>
            </w:r>
          </w:p>
        </w:tc>
        <w:tc>
          <w:tcPr>
            <w:tcW w:w="8391" w:type="dxa"/>
          </w:tcPr>
          <w:p w14:paraId="79D1FF1D" w14:textId="77777777" w:rsidR="00160E08" w:rsidRDefault="00160E08" w:rsidP="00B97C79">
            <w:r>
              <w:t>18/08/2020</w:t>
            </w:r>
          </w:p>
        </w:tc>
      </w:tr>
      <w:tr w:rsidR="00160E08" w14:paraId="4E9ADD60" w14:textId="77777777" w:rsidTr="00B97C79">
        <w:tc>
          <w:tcPr>
            <w:tcW w:w="2094" w:type="dxa"/>
          </w:tcPr>
          <w:p w14:paraId="74486C5E" w14:textId="77777777" w:rsidR="00160E08" w:rsidRDefault="00160E08" w:rsidP="00B97C79">
            <w:pPr>
              <w:rPr>
                <w:b/>
                <w:bCs/>
              </w:rPr>
            </w:pPr>
            <w:r>
              <w:rPr>
                <w:b/>
                <w:bCs/>
              </w:rPr>
              <w:t>Intended Users</w:t>
            </w:r>
          </w:p>
        </w:tc>
        <w:tc>
          <w:tcPr>
            <w:tcW w:w="8391" w:type="dxa"/>
          </w:tcPr>
          <w:p w14:paraId="19723D00" w14:textId="77777777" w:rsidR="00160E08" w:rsidRDefault="00160E08" w:rsidP="00B97C79">
            <w:r>
              <w:t>All Users</w:t>
            </w:r>
          </w:p>
        </w:tc>
      </w:tr>
      <w:tr w:rsidR="00160E08" w14:paraId="73949C6A" w14:textId="77777777" w:rsidTr="00B97C79">
        <w:tc>
          <w:tcPr>
            <w:tcW w:w="2094" w:type="dxa"/>
          </w:tcPr>
          <w:p w14:paraId="262B8471" w14:textId="77777777" w:rsidR="00160E08" w:rsidRPr="00F0371C" w:rsidRDefault="00160E08" w:rsidP="00B97C79">
            <w:pPr>
              <w:rPr>
                <w:b/>
                <w:bCs/>
              </w:rPr>
            </w:pPr>
            <w:r>
              <w:rPr>
                <w:b/>
                <w:bCs/>
              </w:rPr>
              <w:t>Changes</w:t>
            </w:r>
          </w:p>
        </w:tc>
        <w:tc>
          <w:tcPr>
            <w:tcW w:w="8391" w:type="dxa"/>
          </w:tcPr>
          <w:p w14:paraId="5F0C7533" w14:textId="77777777" w:rsidR="00160E08" w:rsidRDefault="00160E08" w:rsidP="00160E08">
            <w:pPr>
              <w:pStyle w:val="ListParagraph"/>
              <w:numPr>
                <w:ilvl w:val="0"/>
                <w:numId w:val="1"/>
              </w:numPr>
            </w:pPr>
            <w:r>
              <w:t>Added UK Licence Free Radio Frequencies on memory channels 1 to 8.</w:t>
            </w:r>
          </w:p>
          <w:p w14:paraId="6E84B159" w14:textId="7BF9079B" w:rsidR="00160E08" w:rsidRDefault="00160E08" w:rsidP="00160E08">
            <w:pPr>
              <w:pStyle w:val="ListParagraph"/>
              <w:numPr>
                <w:ilvl w:val="0"/>
                <w:numId w:val="1"/>
              </w:numPr>
            </w:pPr>
            <w:r>
              <w:t>Removed all channel frequency pre-sets, i.e. only 1 through 8 are used.</w:t>
            </w:r>
          </w:p>
        </w:tc>
      </w:tr>
      <w:tr w:rsidR="00160E08" w14:paraId="347391E3" w14:textId="77777777" w:rsidTr="00B97C79">
        <w:tc>
          <w:tcPr>
            <w:tcW w:w="2094" w:type="dxa"/>
          </w:tcPr>
          <w:p w14:paraId="27417CBB" w14:textId="77777777" w:rsidR="00160E08" w:rsidRPr="00F0371C" w:rsidRDefault="00160E08" w:rsidP="00B97C79">
            <w:pPr>
              <w:rPr>
                <w:b/>
                <w:bCs/>
              </w:rPr>
            </w:pPr>
            <w:r>
              <w:rPr>
                <w:b/>
                <w:bCs/>
              </w:rPr>
              <w:t>Important Details</w:t>
            </w:r>
          </w:p>
        </w:tc>
        <w:tc>
          <w:tcPr>
            <w:tcW w:w="8391" w:type="dxa"/>
          </w:tcPr>
          <w:p w14:paraId="4C7DC504" w14:textId="77777777" w:rsidR="00160E08" w:rsidRDefault="00160E08" w:rsidP="00160E08">
            <w:r>
              <w:t>UK Licence Free Frequencies List:</w:t>
            </w:r>
          </w:p>
          <w:p w14:paraId="0FFC074B" w14:textId="77777777" w:rsidR="00160E08" w:rsidRDefault="00160E08" w:rsidP="00160E08"/>
          <w:p w14:paraId="52B07DBE" w14:textId="77777777" w:rsidR="00160E08" w:rsidRDefault="00160E08" w:rsidP="00160E08">
            <w:pPr>
              <w:pStyle w:val="ListParagraph"/>
              <w:numPr>
                <w:ilvl w:val="0"/>
                <w:numId w:val="1"/>
              </w:numPr>
            </w:pPr>
            <w:r>
              <w:t>Channel 1: 446.00625</w:t>
            </w:r>
          </w:p>
          <w:p w14:paraId="57D4D663" w14:textId="77777777" w:rsidR="00160E08" w:rsidRDefault="00160E08" w:rsidP="00160E08">
            <w:pPr>
              <w:pStyle w:val="ListParagraph"/>
              <w:numPr>
                <w:ilvl w:val="0"/>
                <w:numId w:val="1"/>
              </w:numPr>
            </w:pPr>
            <w:r>
              <w:t>Channel 2: 446.01875</w:t>
            </w:r>
          </w:p>
          <w:p w14:paraId="1B31712E" w14:textId="77777777" w:rsidR="00160E08" w:rsidRDefault="00160E08" w:rsidP="00160E08">
            <w:pPr>
              <w:pStyle w:val="ListParagraph"/>
              <w:numPr>
                <w:ilvl w:val="0"/>
                <w:numId w:val="1"/>
              </w:numPr>
            </w:pPr>
            <w:r>
              <w:t>Channel 3: 446.03125</w:t>
            </w:r>
          </w:p>
          <w:p w14:paraId="52CFA3B0" w14:textId="77777777" w:rsidR="00160E08" w:rsidRDefault="00160E08" w:rsidP="00160E08">
            <w:pPr>
              <w:pStyle w:val="ListParagraph"/>
              <w:numPr>
                <w:ilvl w:val="0"/>
                <w:numId w:val="1"/>
              </w:numPr>
            </w:pPr>
            <w:r>
              <w:t>Channel 4: 446.04375</w:t>
            </w:r>
          </w:p>
          <w:p w14:paraId="02C776B3" w14:textId="77777777" w:rsidR="00160E08" w:rsidRDefault="00160E08" w:rsidP="00160E08">
            <w:pPr>
              <w:pStyle w:val="ListParagraph"/>
              <w:numPr>
                <w:ilvl w:val="0"/>
                <w:numId w:val="1"/>
              </w:numPr>
            </w:pPr>
            <w:r>
              <w:t>Channel 5: 446.05625</w:t>
            </w:r>
          </w:p>
          <w:p w14:paraId="392169C0" w14:textId="77777777" w:rsidR="00160E08" w:rsidRDefault="00160E08" w:rsidP="00160E08">
            <w:pPr>
              <w:pStyle w:val="ListParagraph"/>
              <w:numPr>
                <w:ilvl w:val="0"/>
                <w:numId w:val="1"/>
              </w:numPr>
            </w:pPr>
            <w:r>
              <w:t>Channel 6: 446.06875</w:t>
            </w:r>
          </w:p>
          <w:p w14:paraId="51E2B17C" w14:textId="77777777" w:rsidR="00160E08" w:rsidRDefault="00160E08" w:rsidP="00160E08">
            <w:pPr>
              <w:pStyle w:val="ListParagraph"/>
              <w:numPr>
                <w:ilvl w:val="0"/>
                <w:numId w:val="1"/>
              </w:numPr>
            </w:pPr>
            <w:r>
              <w:t>Channel 7: 446.08125</w:t>
            </w:r>
          </w:p>
          <w:p w14:paraId="00BFBE83" w14:textId="77777777" w:rsidR="00160E08" w:rsidRDefault="00160E08" w:rsidP="00160E08">
            <w:pPr>
              <w:pStyle w:val="ListParagraph"/>
              <w:numPr>
                <w:ilvl w:val="0"/>
                <w:numId w:val="1"/>
              </w:numPr>
            </w:pPr>
            <w:r>
              <w:t>Channel 8: 446.09375</w:t>
            </w:r>
          </w:p>
          <w:p w14:paraId="56FC609C" w14:textId="77777777" w:rsidR="00160E08" w:rsidRDefault="00160E08" w:rsidP="00160E08"/>
          <w:p w14:paraId="165ACCE8" w14:textId="2B132348" w:rsidR="00160E08" w:rsidRDefault="00160E08" w:rsidP="00160E08">
            <w:r>
              <w:t>All channels are pre-set to transmit on low power.</w:t>
            </w:r>
          </w:p>
        </w:tc>
      </w:tr>
    </w:tbl>
    <w:p w14:paraId="502F623A" w14:textId="77777777" w:rsidR="00160E08" w:rsidRPr="00C56304" w:rsidRDefault="00160E08" w:rsidP="00C56304"/>
    <w:sectPr w:rsidR="00160E08" w:rsidRPr="00C56304" w:rsidSect="009E64D7">
      <w:headerReference w:type="default" r:id="rId9"/>
      <w:footerReference w:type="even" r:id="rId10"/>
      <w:footerReference w:type="default" r:id="rId11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8E6265" w14:textId="77777777" w:rsidR="001869EE" w:rsidRDefault="001869EE" w:rsidP="003E4ED0">
      <w:r>
        <w:separator/>
      </w:r>
    </w:p>
  </w:endnote>
  <w:endnote w:type="continuationSeparator" w:id="0">
    <w:p w14:paraId="505C941C" w14:textId="77777777" w:rsidR="001869EE" w:rsidRDefault="001869EE" w:rsidP="003E4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43398331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A238A52" w14:textId="77777777" w:rsidR="003E4ED0" w:rsidRDefault="003E4ED0" w:rsidP="00324FE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07E5CA2" w14:textId="77777777" w:rsidR="003E4ED0" w:rsidRDefault="003E4E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6183497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F111B7" w14:textId="77777777" w:rsidR="003E4ED0" w:rsidRDefault="003E4ED0" w:rsidP="00324FE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3418DFF" w14:textId="77777777" w:rsidR="003E4ED0" w:rsidRDefault="003E4E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3DBBC5" w14:textId="77777777" w:rsidR="001869EE" w:rsidRDefault="001869EE" w:rsidP="003E4ED0">
      <w:r>
        <w:separator/>
      </w:r>
    </w:p>
  </w:footnote>
  <w:footnote w:type="continuationSeparator" w:id="0">
    <w:p w14:paraId="3E2D6872" w14:textId="77777777" w:rsidR="001869EE" w:rsidRDefault="001869EE" w:rsidP="003E4E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E46430" w14:textId="567661D7" w:rsidR="003E4ED0" w:rsidRDefault="003E4ED0">
    <w:pPr>
      <w:pStyle w:val="Header"/>
    </w:pPr>
    <w:r w:rsidRPr="00BA7A6E">
      <w:rPr>
        <w:color w:val="000000" w:themeColor="text1"/>
      </w:rPr>
      <w:t xml:space="preserve">Radio: </w:t>
    </w:r>
    <w:r w:rsidR="00BA7A6E" w:rsidRPr="00BA7A6E">
      <w:rPr>
        <w:color w:val="000000" w:themeColor="text1"/>
      </w:rPr>
      <w:t>UV-5R</w:t>
    </w:r>
    <w:r w:rsidRPr="00BA7A6E">
      <w:rPr>
        <w:color w:val="000000" w:themeColor="text1"/>
      </w:rPr>
      <w:ptab w:relativeTo="margin" w:alignment="center" w:leader="none"/>
    </w:r>
    <w:r w:rsidRPr="00BA7A6E">
      <w:rPr>
        <w:color w:val="000000" w:themeColor="text1"/>
      </w:rPr>
      <w:ptab w:relativeTo="margin" w:alignment="right" w:leader="none"/>
    </w:r>
    <w:r w:rsidR="00921CB7">
      <w:rPr>
        <w:color w:val="000000" w:themeColor="text1"/>
      </w:rPr>
      <w:t>Tuesday, 18 August 2020</w:t>
    </w:r>
  </w:p>
  <w:p w14:paraId="73E44C64" w14:textId="77777777" w:rsidR="00C56304" w:rsidRDefault="00C5630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768EA"/>
    <w:multiLevelType w:val="hybridMultilevel"/>
    <w:tmpl w:val="374A808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A6E"/>
    <w:rsid w:val="000B0EA4"/>
    <w:rsid w:val="00160E08"/>
    <w:rsid w:val="001869EE"/>
    <w:rsid w:val="002413AD"/>
    <w:rsid w:val="002F5CF7"/>
    <w:rsid w:val="0039258A"/>
    <w:rsid w:val="003E4ED0"/>
    <w:rsid w:val="00407072"/>
    <w:rsid w:val="004522D5"/>
    <w:rsid w:val="006568C9"/>
    <w:rsid w:val="007C6FBD"/>
    <w:rsid w:val="00912FF3"/>
    <w:rsid w:val="00921CB7"/>
    <w:rsid w:val="00994D49"/>
    <w:rsid w:val="009D055A"/>
    <w:rsid w:val="009E64D7"/>
    <w:rsid w:val="00AC1FF5"/>
    <w:rsid w:val="00B64645"/>
    <w:rsid w:val="00BA7A6E"/>
    <w:rsid w:val="00BE6009"/>
    <w:rsid w:val="00C42102"/>
    <w:rsid w:val="00C56304"/>
    <w:rsid w:val="00DD6B20"/>
    <w:rsid w:val="00EC1D0E"/>
    <w:rsid w:val="00F0371C"/>
    <w:rsid w:val="00FE1CA5"/>
    <w:rsid w:val="00FF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2DA5A"/>
  <w15:chartTrackingRefBased/>
  <w15:docId w15:val="{4F5DD546-C8DF-744C-A379-DC8ED0BF5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63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3E4E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4ED0"/>
  </w:style>
  <w:style w:type="character" w:styleId="PageNumber">
    <w:name w:val="page number"/>
    <w:basedOn w:val="DefaultParagraphFont"/>
    <w:uiPriority w:val="99"/>
    <w:semiHidden/>
    <w:unhideWhenUsed/>
    <w:rsid w:val="003E4ED0"/>
  </w:style>
  <w:style w:type="paragraph" w:styleId="Header">
    <w:name w:val="header"/>
    <w:basedOn w:val="Normal"/>
    <w:link w:val="HeaderChar"/>
    <w:uiPriority w:val="99"/>
    <w:unhideWhenUsed/>
    <w:rsid w:val="003E4E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4ED0"/>
  </w:style>
  <w:style w:type="character" w:customStyle="1" w:styleId="Heading1Char">
    <w:name w:val="Heading 1 Char"/>
    <w:basedOn w:val="DefaultParagraphFont"/>
    <w:link w:val="Heading1"/>
    <w:uiPriority w:val="9"/>
    <w:rsid w:val="00C563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56304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56304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C56304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56304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56304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56304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56304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56304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56304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56304"/>
    <w:pPr>
      <w:ind w:left="192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0371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037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60E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amuelnetherway/GitWorkspace/Digital-Radios/Documents/Templates/Configuration%20Release%20Note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7FBEFE-6793-D04B-A2D5-3F454752A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Configuration Release Notes.dotx</Template>
  <TotalTime>5</TotalTime>
  <Pages>3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NETHERWAY S. (955794)</cp:lastModifiedBy>
  <cp:revision>6</cp:revision>
  <dcterms:created xsi:type="dcterms:W3CDTF">2020-08-16T19:24:00Z</dcterms:created>
  <dcterms:modified xsi:type="dcterms:W3CDTF">2020-08-18T21:44:00Z</dcterms:modified>
</cp:coreProperties>
</file>