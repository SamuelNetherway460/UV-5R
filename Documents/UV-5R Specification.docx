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B3E314" w14:textId="77777777" w:rsidR="003E4ED0" w:rsidRDefault="007B41CC" w:rsidP="00C56304">
      <w:pPr>
        <w:jc w:val="center"/>
        <w:rPr>
          <w:sz w:val="36"/>
          <w:szCs w:val="36"/>
        </w:rPr>
      </w:pPr>
      <w:r>
        <w:rPr>
          <w:sz w:val="36"/>
          <w:szCs w:val="36"/>
        </w:rPr>
        <w:t>Specifications</w:t>
      </w:r>
    </w:p>
    <w:p w14:paraId="5E1B4996" w14:textId="77777777" w:rsidR="003E4ED0" w:rsidRDefault="003E4ED0" w:rsidP="003E4ED0">
      <w:pPr>
        <w:jc w:val="center"/>
        <w:rPr>
          <w:sz w:val="36"/>
          <w:szCs w:val="36"/>
        </w:rPr>
      </w:pPr>
    </w:p>
    <w:p w14:paraId="57E2D8BB" w14:textId="763FC16B" w:rsidR="003E4ED0" w:rsidRDefault="00C97F7E" w:rsidP="003E4ED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6EC13B8" wp14:editId="0CFB8C37">
            <wp:extent cx="5842000" cy="5778500"/>
            <wp:effectExtent l="0" t="0" r="0" b="0"/>
            <wp:docPr id="2" name="Picture 2" descr="A picture containing indoor, table, small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, table, small, sitt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F281" w14:textId="1AE5AEE4" w:rsidR="00C56304" w:rsidRPr="00C56304" w:rsidRDefault="00C97F7E" w:rsidP="00C5630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/>
        </w:rPr>
        <w:id w:val="-12792472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7233935" w14:textId="6AA51342" w:rsidR="00C0450C" w:rsidRDefault="00C0450C">
          <w:pPr>
            <w:pStyle w:val="TOCHeading"/>
          </w:pPr>
          <w:r>
            <w:t>Table of Contents</w:t>
          </w:r>
        </w:p>
        <w:p w14:paraId="4E67337E" w14:textId="52817B27" w:rsidR="00C0450C" w:rsidRDefault="00C0450C">
          <w:pPr>
            <w:pStyle w:val="TOC1"/>
            <w:tabs>
              <w:tab w:val="right" w:leader="dot" w:pos="1045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8667864" w:history="1">
            <w:r w:rsidRPr="003E6D05">
              <w:rPr>
                <w:rStyle w:val="Hyperlink"/>
                <w:noProof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_Toc48667864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F4B01" w14:textId="7CF40747" w:rsidR="00C0450C" w:rsidRDefault="00210276">
          <w:pPr>
            <w:pStyle w:val="TOC1"/>
            <w:tabs>
              <w:tab w:val="right" w:leader="dot" w:pos="1045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48667865" w:history="1">
            <w:r w:rsidR="00C0450C" w:rsidRPr="003E6D05">
              <w:rPr>
                <w:rStyle w:val="Hyperlink"/>
                <w:noProof/>
              </w:rPr>
              <w:t>Gallery</w:t>
            </w:r>
            <w:r w:rsidR="00C0450C">
              <w:rPr>
                <w:noProof/>
                <w:webHidden/>
              </w:rPr>
              <w:tab/>
            </w:r>
            <w:r w:rsidR="00C0450C">
              <w:rPr>
                <w:noProof/>
                <w:webHidden/>
              </w:rPr>
              <w:fldChar w:fldCharType="begin"/>
            </w:r>
            <w:r w:rsidR="00C0450C">
              <w:rPr>
                <w:noProof/>
                <w:webHidden/>
              </w:rPr>
              <w:instrText xml:space="preserve"> PAGEREF _Toc48667865 \h </w:instrText>
            </w:r>
            <w:r w:rsidR="00C0450C">
              <w:rPr>
                <w:noProof/>
                <w:webHidden/>
              </w:rPr>
            </w:r>
            <w:r w:rsidR="00C0450C">
              <w:rPr>
                <w:noProof/>
                <w:webHidden/>
              </w:rPr>
              <w:fldChar w:fldCharType="separate"/>
            </w:r>
            <w:r w:rsidR="00C0450C">
              <w:rPr>
                <w:noProof/>
                <w:webHidden/>
              </w:rPr>
              <w:t>4</w:t>
            </w:r>
            <w:r w:rsidR="00C0450C">
              <w:rPr>
                <w:noProof/>
                <w:webHidden/>
              </w:rPr>
              <w:fldChar w:fldCharType="end"/>
            </w:r>
          </w:hyperlink>
        </w:p>
        <w:p w14:paraId="2D568B42" w14:textId="795D4438" w:rsidR="00C0450C" w:rsidRDefault="00C0450C">
          <w:r>
            <w:rPr>
              <w:b/>
              <w:bCs/>
              <w:noProof/>
            </w:rPr>
            <w:fldChar w:fldCharType="end"/>
          </w:r>
        </w:p>
      </w:sdtContent>
    </w:sdt>
    <w:p w14:paraId="32CBC6DC" w14:textId="77777777" w:rsidR="00C56304" w:rsidRDefault="00C56304">
      <w:r>
        <w:br w:type="page"/>
      </w:r>
    </w:p>
    <w:p w14:paraId="4E98ABFB" w14:textId="77777777" w:rsidR="00C56304" w:rsidRDefault="007B41CC" w:rsidP="00C56304">
      <w:pPr>
        <w:pStyle w:val="Heading1"/>
      </w:pPr>
      <w:bookmarkStart w:id="0" w:name="_Toc48667864"/>
      <w:r>
        <w:lastRenderedPageBreak/>
        <w:t>General</w:t>
      </w:r>
      <w:bookmarkEnd w:id="0"/>
    </w:p>
    <w:p w14:paraId="520A8FA7" w14:textId="77777777" w:rsidR="00C56304" w:rsidRDefault="00C56304" w:rsidP="00C563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F0371C" w14:paraId="0C32387C" w14:textId="77777777" w:rsidTr="00F0371C">
        <w:tc>
          <w:tcPr>
            <w:tcW w:w="5225" w:type="dxa"/>
          </w:tcPr>
          <w:p w14:paraId="7A35E0D7" w14:textId="77777777" w:rsidR="00F0371C" w:rsidRPr="00F0371C" w:rsidRDefault="007B41CC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5225" w:type="dxa"/>
          </w:tcPr>
          <w:p w14:paraId="7FFF9CE0" w14:textId="783B0B7E" w:rsidR="00F0371C" w:rsidRDefault="00C0450C" w:rsidP="00C56304">
            <w:r>
              <w:t>UV-5R</w:t>
            </w:r>
          </w:p>
        </w:tc>
      </w:tr>
      <w:tr w:rsidR="00F0371C" w14:paraId="12412BBF" w14:textId="77777777" w:rsidTr="00F0371C">
        <w:tc>
          <w:tcPr>
            <w:tcW w:w="5225" w:type="dxa"/>
          </w:tcPr>
          <w:p w14:paraId="7DADB14E" w14:textId="77777777" w:rsidR="00EC1D0E" w:rsidRPr="00F0371C" w:rsidRDefault="007B41CC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Brand</w:t>
            </w:r>
          </w:p>
        </w:tc>
        <w:tc>
          <w:tcPr>
            <w:tcW w:w="5225" w:type="dxa"/>
          </w:tcPr>
          <w:p w14:paraId="0B77E963" w14:textId="5CA9C638" w:rsidR="00F0371C" w:rsidRDefault="00C0450C" w:rsidP="00C56304">
            <w:proofErr w:type="spellStart"/>
            <w:r>
              <w:t>Baofeng</w:t>
            </w:r>
            <w:proofErr w:type="spellEnd"/>
          </w:p>
        </w:tc>
      </w:tr>
      <w:tr w:rsidR="00F0371C" w14:paraId="3A232482" w14:textId="77777777" w:rsidTr="00F0371C">
        <w:tc>
          <w:tcPr>
            <w:tcW w:w="5225" w:type="dxa"/>
          </w:tcPr>
          <w:p w14:paraId="6937FB60" w14:textId="77777777" w:rsidR="00F0371C" w:rsidRPr="00F0371C" w:rsidRDefault="00EC1D0E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Release Date</w:t>
            </w:r>
          </w:p>
        </w:tc>
        <w:tc>
          <w:tcPr>
            <w:tcW w:w="5225" w:type="dxa"/>
          </w:tcPr>
          <w:p w14:paraId="23B38C89" w14:textId="77777777" w:rsidR="00F0371C" w:rsidRDefault="00F0371C" w:rsidP="00C56304"/>
        </w:tc>
      </w:tr>
      <w:tr w:rsidR="00F0371C" w14:paraId="47B65BDF" w14:textId="77777777" w:rsidTr="00F0371C">
        <w:tc>
          <w:tcPr>
            <w:tcW w:w="5225" w:type="dxa"/>
          </w:tcPr>
          <w:p w14:paraId="713C66AA" w14:textId="77777777" w:rsidR="00F0371C" w:rsidRPr="00F0371C" w:rsidRDefault="007B41CC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Wattage</w:t>
            </w:r>
          </w:p>
        </w:tc>
        <w:tc>
          <w:tcPr>
            <w:tcW w:w="5225" w:type="dxa"/>
          </w:tcPr>
          <w:p w14:paraId="353B86FD" w14:textId="54440546" w:rsidR="00F0371C" w:rsidRDefault="00C0450C" w:rsidP="00C56304">
            <w:r>
              <w:t>5W</w:t>
            </w:r>
          </w:p>
        </w:tc>
      </w:tr>
      <w:tr w:rsidR="000C6413" w14:paraId="43CFF924" w14:textId="77777777" w:rsidTr="00F0371C">
        <w:tc>
          <w:tcPr>
            <w:tcW w:w="5225" w:type="dxa"/>
          </w:tcPr>
          <w:p w14:paraId="39EF4A30" w14:textId="77777777" w:rsidR="000C6413" w:rsidRDefault="000C6413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Frequency Range</w:t>
            </w:r>
          </w:p>
        </w:tc>
        <w:tc>
          <w:tcPr>
            <w:tcW w:w="5225" w:type="dxa"/>
          </w:tcPr>
          <w:p w14:paraId="5F9FF945" w14:textId="77777777" w:rsidR="000C6413" w:rsidRDefault="00D268D7" w:rsidP="00C56304">
            <w:r>
              <w:t>136-174MHz</w:t>
            </w:r>
          </w:p>
          <w:p w14:paraId="2BFDD48D" w14:textId="257AC90F" w:rsidR="00D268D7" w:rsidRDefault="00D268D7" w:rsidP="00C56304">
            <w:r>
              <w:t>400-520MHz</w:t>
            </w:r>
          </w:p>
        </w:tc>
      </w:tr>
      <w:tr w:rsidR="009D2BDB" w14:paraId="6359206D" w14:textId="77777777" w:rsidTr="00F0371C">
        <w:tc>
          <w:tcPr>
            <w:tcW w:w="5225" w:type="dxa"/>
          </w:tcPr>
          <w:p w14:paraId="7EAB7283" w14:textId="0B033AD7" w:rsidR="009D2BDB" w:rsidRDefault="009D2BDB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Battery Type</w:t>
            </w:r>
          </w:p>
        </w:tc>
        <w:tc>
          <w:tcPr>
            <w:tcW w:w="5225" w:type="dxa"/>
          </w:tcPr>
          <w:p w14:paraId="12550979" w14:textId="5ADDB724" w:rsidR="009D2BDB" w:rsidRDefault="009D2BDB" w:rsidP="00C56304">
            <w:r>
              <w:t>Li-ion Battery</w:t>
            </w:r>
          </w:p>
        </w:tc>
      </w:tr>
      <w:tr w:rsidR="000C6413" w14:paraId="1E24F6E5" w14:textId="77777777" w:rsidTr="00F0371C">
        <w:tc>
          <w:tcPr>
            <w:tcW w:w="5225" w:type="dxa"/>
          </w:tcPr>
          <w:p w14:paraId="1C95C4B4" w14:textId="67344B7A" w:rsidR="000C6413" w:rsidRDefault="000C6413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Battery</w:t>
            </w:r>
            <w:r w:rsidR="009D2BDB">
              <w:rPr>
                <w:b/>
                <w:bCs/>
              </w:rPr>
              <w:t xml:space="preserve"> Capacity</w:t>
            </w:r>
          </w:p>
        </w:tc>
        <w:tc>
          <w:tcPr>
            <w:tcW w:w="5225" w:type="dxa"/>
          </w:tcPr>
          <w:p w14:paraId="38A7F313" w14:textId="6519375D" w:rsidR="000C6413" w:rsidRDefault="009D2BDB" w:rsidP="00C56304">
            <w:r>
              <w:t>3800mAh</w:t>
            </w:r>
          </w:p>
        </w:tc>
      </w:tr>
      <w:tr w:rsidR="009D2BDB" w14:paraId="78A4E64F" w14:textId="77777777" w:rsidTr="00F0371C">
        <w:tc>
          <w:tcPr>
            <w:tcW w:w="5225" w:type="dxa"/>
          </w:tcPr>
          <w:p w14:paraId="38949A05" w14:textId="44F7476C" w:rsidR="009D2BDB" w:rsidRDefault="009D2BDB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Voltage</w:t>
            </w:r>
          </w:p>
        </w:tc>
        <w:tc>
          <w:tcPr>
            <w:tcW w:w="5225" w:type="dxa"/>
          </w:tcPr>
          <w:p w14:paraId="37E57421" w14:textId="53914C3A" w:rsidR="009D2BDB" w:rsidRDefault="009D2BDB" w:rsidP="00C56304">
            <w:r>
              <w:t>7.4V</w:t>
            </w:r>
          </w:p>
        </w:tc>
      </w:tr>
      <w:tr w:rsidR="00705A16" w14:paraId="01DE021C" w14:textId="77777777" w:rsidTr="00F0371C">
        <w:tc>
          <w:tcPr>
            <w:tcW w:w="5225" w:type="dxa"/>
          </w:tcPr>
          <w:p w14:paraId="765DCA38" w14:textId="5BC4EE85" w:rsidR="00705A16" w:rsidRDefault="00705A16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Memory Channels</w:t>
            </w:r>
          </w:p>
        </w:tc>
        <w:tc>
          <w:tcPr>
            <w:tcW w:w="5225" w:type="dxa"/>
          </w:tcPr>
          <w:p w14:paraId="0723C234" w14:textId="63C0321D" w:rsidR="00705A16" w:rsidRDefault="00705A16" w:rsidP="00C56304">
            <w:r>
              <w:t>128</w:t>
            </w:r>
          </w:p>
        </w:tc>
      </w:tr>
    </w:tbl>
    <w:p w14:paraId="0B20849D" w14:textId="77777777" w:rsidR="00F0371C" w:rsidRDefault="00F0371C" w:rsidP="00C56304"/>
    <w:p w14:paraId="798C3135" w14:textId="77777777" w:rsidR="00F02A2A" w:rsidRDefault="00F02A2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248A49C" w14:textId="77777777" w:rsidR="00F02A2A" w:rsidRDefault="00F02A2A" w:rsidP="00F02A2A">
      <w:pPr>
        <w:pStyle w:val="Heading1"/>
      </w:pPr>
      <w:bookmarkStart w:id="1" w:name="_Toc48667865"/>
      <w:r>
        <w:lastRenderedPageBreak/>
        <w:t>Gallery</w:t>
      </w:r>
      <w:bookmarkEnd w:id="1"/>
    </w:p>
    <w:p w14:paraId="07DFACF2" w14:textId="77777777" w:rsidR="00F02A2A" w:rsidRDefault="00F02A2A" w:rsidP="00F02A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F02A2A" w14:paraId="6B4F4151" w14:textId="77777777" w:rsidTr="00CE7DE9">
        <w:tc>
          <w:tcPr>
            <w:tcW w:w="5225" w:type="dxa"/>
            <w:vAlign w:val="center"/>
          </w:tcPr>
          <w:p w14:paraId="2AFA8334" w14:textId="77777777" w:rsidR="00F02A2A" w:rsidRPr="00392F37" w:rsidRDefault="00F02A2A" w:rsidP="00CE7DE9">
            <w:pPr>
              <w:jc w:val="center"/>
              <w:rPr>
                <w:b/>
                <w:bCs/>
              </w:rPr>
            </w:pPr>
            <w:r w:rsidRPr="00392F37">
              <w:rPr>
                <w:b/>
                <w:bCs/>
              </w:rPr>
              <w:t>Description</w:t>
            </w:r>
          </w:p>
        </w:tc>
        <w:tc>
          <w:tcPr>
            <w:tcW w:w="5225" w:type="dxa"/>
            <w:vAlign w:val="center"/>
          </w:tcPr>
          <w:p w14:paraId="678819B6" w14:textId="77777777" w:rsidR="00F02A2A" w:rsidRPr="00392F37" w:rsidRDefault="00F02A2A" w:rsidP="00CE7DE9">
            <w:pPr>
              <w:jc w:val="center"/>
              <w:rPr>
                <w:b/>
                <w:bCs/>
              </w:rPr>
            </w:pPr>
            <w:r w:rsidRPr="00392F37">
              <w:rPr>
                <w:b/>
                <w:bCs/>
              </w:rPr>
              <w:t>Image</w:t>
            </w:r>
          </w:p>
        </w:tc>
      </w:tr>
      <w:tr w:rsidR="00F02A2A" w14:paraId="123A3DB7" w14:textId="77777777" w:rsidTr="00CE7DE9">
        <w:tc>
          <w:tcPr>
            <w:tcW w:w="5225" w:type="dxa"/>
            <w:vAlign w:val="center"/>
          </w:tcPr>
          <w:p w14:paraId="5A89B756" w14:textId="6470D5DB" w:rsidR="00F02A2A" w:rsidRDefault="00C97F7E" w:rsidP="00CE7DE9">
            <w:pPr>
              <w:jc w:val="center"/>
            </w:pPr>
            <w:r w:rsidRPr="00C97F7E">
              <w:t>Two Radios Black Front with Antenna</w:t>
            </w:r>
          </w:p>
        </w:tc>
        <w:tc>
          <w:tcPr>
            <w:tcW w:w="5225" w:type="dxa"/>
            <w:vAlign w:val="center"/>
          </w:tcPr>
          <w:p w14:paraId="704B4245" w14:textId="729F5D57" w:rsidR="00F02A2A" w:rsidRDefault="00C97F7E" w:rsidP="00CE7D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CCCADD" wp14:editId="71CB836E">
                  <wp:extent cx="2183736" cy="2160000"/>
                  <wp:effectExtent l="0" t="0" r="1270" b="0"/>
                  <wp:docPr id="3" name="Picture 3" descr="A close up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close up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736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F7E" w14:paraId="4631AA23" w14:textId="77777777" w:rsidTr="00CE7DE9">
        <w:tc>
          <w:tcPr>
            <w:tcW w:w="5225" w:type="dxa"/>
            <w:vAlign w:val="center"/>
          </w:tcPr>
          <w:p w14:paraId="762ECFE4" w14:textId="277DF917" w:rsidR="00C97F7E" w:rsidRPr="00C97F7E" w:rsidRDefault="00C97F7E" w:rsidP="00CE7DE9">
            <w:pPr>
              <w:jc w:val="center"/>
            </w:pPr>
            <w:r w:rsidRPr="00C97F7E">
              <w:t>Two Radios Camo Front with Antenna</w:t>
            </w:r>
          </w:p>
        </w:tc>
        <w:tc>
          <w:tcPr>
            <w:tcW w:w="5225" w:type="dxa"/>
            <w:vAlign w:val="center"/>
          </w:tcPr>
          <w:p w14:paraId="7CEA5E54" w14:textId="6D44F968" w:rsidR="00C97F7E" w:rsidRDefault="00C97F7E" w:rsidP="00CE7DE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20E958" wp14:editId="4BC306A0">
                  <wp:extent cx="2183736" cy="2160000"/>
                  <wp:effectExtent l="0" t="0" r="1270" b="0"/>
                  <wp:docPr id="4" name="Picture 4" descr="A picture containing indoor, table, small, sitt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indoor, table, small, sitting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736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F7E" w14:paraId="1D2BA5DB" w14:textId="77777777" w:rsidTr="00CE7DE9">
        <w:tc>
          <w:tcPr>
            <w:tcW w:w="5225" w:type="dxa"/>
            <w:vAlign w:val="center"/>
          </w:tcPr>
          <w:p w14:paraId="789662F2" w14:textId="0EFBFFE7" w:rsidR="00C97F7E" w:rsidRPr="00C97F7E" w:rsidRDefault="00C97F7E" w:rsidP="00CE7DE9">
            <w:pPr>
              <w:jc w:val="center"/>
            </w:pPr>
            <w:r w:rsidRPr="00C97F7E">
              <w:t>Radio and Accessories</w:t>
            </w:r>
          </w:p>
        </w:tc>
        <w:tc>
          <w:tcPr>
            <w:tcW w:w="5225" w:type="dxa"/>
            <w:vAlign w:val="center"/>
          </w:tcPr>
          <w:p w14:paraId="3C5ED55A" w14:textId="0AB50DEB" w:rsidR="00C97F7E" w:rsidRDefault="00C97F7E" w:rsidP="00CE7DE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E39B87" wp14:editId="37B44AA7">
                  <wp:extent cx="2117275" cy="2160000"/>
                  <wp:effectExtent l="0" t="0" r="3810" b="0"/>
                  <wp:docPr id="5" name="Picture 5" descr="A bunch of electronic equipme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bunch of electronic equipmen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275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F7E" w14:paraId="4375CCEB" w14:textId="77777777" w:rsidTr="00CE7DE9">
        <w:tc>
          <w:tcPr>
            <w:tcW w:w="5225" w:type="dxa"/>
            <w:vAlign w:val="center"/>
          </w:tcPr>
          <w:p w14:paraId="36FBE96D" w14:textId="03E09AE5" w:rsidR="00C97F7E" w:rsidRPr="00C97F7E" w:rsidRDefault="00C97F7E" w:rsidP="00CE7DE9">
            <w:pPr>
              <w:jc w:val="center"/>
            </w:pPr>
            <w:r w:rsidRPr="00C97F7E">
              <w:lastRenderedPageBreak/>
              <w:t>Radio 360</w:t>
            </w:r>
          </w:p>
        </w:tc>
        <w:tc>
          <w:tcPr>
            <w:tcW w:w="5225" w:type="dxa"/>
            <w:vAlign w:val="center"/>
          </w:tcPr>
          <w:p w14:paraId="7936B976" w14:textId="4BB58290" w:rsidR="00C97F7E" w:rsidRDefault="00C97F7E" w:rsidP="00CE7DE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5EB93D" wp14:editId="45608DC1">
                  <wp:extent cx="2183736" cy="2160000"/>
                  <wp:effectExtent l="0" t="0" r="1270" b="0"/>
                  <wp:docPr id="6" name="Picture 6" descr="A picture containing computer, table, key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computer, table, keyboard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736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F7E" w14:paraId="250C3E52" w14:textId="77777777" w:rsidTr="00CE7DE9">
        <w:tc>
          <w:tcPr>
            <w:tcW w:w="5225" w:type="dxa"/>
            <w:vAlign w:val="center"/>
          </w:tcPr>
          <w:p w14:paraId="75EEC513" w14:textId="47E317AB" w:rsidR="00C97F7E" w:rsidRPr="00C97F7E" w:rsidRDefault="00C97F7E" w:rsidP="00CE7DE9">
            <w:pPr>
              <w:jc w:val="center"/>
            </w:pPr>
            <w:r w:rsidRPr="00C97F7E">
              <w:t>Radio 4 Angles</w:t>
            </w:r>
          </w:p>
        </w:tc>
        <w:tc>
          <w:tcPr>
            <w:tcW w:w="5225" w:type="dxa"/>
            <w:vAlign w:val="center"/>
          </w:tcPr>
          <w:p w14:paraId="640B6AC7" w14:textId="550E0426" w:rsidR="00C97F7E" w:rsidRDefault="00C97F7E" w:rsidP="00CE7DE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C1F6CE" wp14:editId="4476851F">
                  <wp:extent cx="2183736" cy="2160000"/>
                  <wp:effectExtent l="0" t="0" r="1270" b="0"/>
                  <wp:docPr id="7" name="Picture 7" descr="A picture containing different, photo, sitting, variou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different, photo, sitting, various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736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F7E" w14:paraId="2EE81659" w14:textId="77777777" w:rsidTr="00CE7DE9">
        <w:tc>
          <w:tcPr>
            <w:tcW w:w="5225" w:type="dxa"/>
            <w:vAlign w:val="center"/>
          </w:tcPr>
          <w:p w14:paraId="79DE5E0F" w14:textId="6B2E9FE2" w:rsidR="00C97F7E" w:rsidRPr="00C97F7E" w:rsidRDefault="00C97F7E" w:rsidP="00CE7DE9">
            <w:pPr>
              <w:jc w:val="center"/>
            </w:pPr>
            <w:r w:rsidRPr="00C97F7E">
              <w:t>Antenna</w:t>
            </w:r>
          </w:p>
        </w:tc>
        <w:tc>
          <w:tcPr>
            <w:tcW w:w="5225" w:type="dxa"/>
            <w:vAlign w:val="center"/>
          </w:tcPr>
          <w:p w14:paraId="62CB5E28" w14:textId="228E21DE" w:rsidR="00C97F7E" w:rsidRDefault="00C97F7E" w:rsidP="00CE7DE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B5F5CC" wp14:editId="7C9AFDDB">
                  <wp:extent cx="2183736" cy="2160000"/>
                  <wp:effectExtent l="0" t="0" r="1270" b="0"/>
                  <wp:docPr id="8" name="Picture 8" descr="A picture containing snow, sitting, skiing, 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snow, sitting, skiing, air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736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5E57A4" w14:textId="77777777" w:rsidR="00F02A2A" w:rsidRPr="00F02A2A" w:rsidRDefault="00F02A2A" w:rsidP="00F02A2A"/>
    <w:sectPr w:rsidR="00F02A2A" w:rsidRPr="00F02A2A" w:rsidSect="009E64D7">
      <w:headerReference w:type="default" r:id="rId14"/>
      <w:footerReference w:type="even" r:id="rId15"/>
      <w:footerReference w:type="default" r:id="rId16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8C1FFB" w14:textId="77777777" w:rsidR="00210276" w:rsidRDefault="00210276" w:rsidP="003E4ED0">
      <w:r>
        <w:separator/>
      </w:r>
    </w:p>
  </w:endnote>
  <w:endnote w:type="continuationSeparator" w:id="0">
    <w:p w14:paraId="3755577D" w14:textId="77777777" w:rsidR="00210276" w:rsidRDefault="00210276" w:rsidP="003E4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43398331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58FA4B1" w14:textId="77777777" w:rsidR="003E4ED0" w:rsidRDefault="003E4ED0" w:rsidP="00324FE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2ADD199" w14:textId="77777777" w:rsidR="003E4ED0" w:rsidRDefault="003E4E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6183497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3B7218B" w14:textId="77777777" w:rsidR="003E4ED0" w:rsidRDefault="003E4ED0" w:rsidP="00324FE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38EB2D5" w14:textId="77777777" w:rsidR="003E4ED0" w:rsidRDefault="003E4E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1621E0" w14:textId="77777777" w:rsidR="00210276" w:rsidRDefault="00210276" w:rsidP="003E4ED0">
      <w:r>
        <w:separator/>
      </w:r>
    </w:p>
  </w:footnote>
  <w:footnote w:type="continuationSeparator" w:id="0">
    <w:p w14:paraId="4D0F9479" w14:textId="77777777" w:rsidR="00210276" w:rsidRDefault="00210276" w:rsidP="003E4E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C70D32" w14:textId="62FF6CB2" w:rsidR="003E4ED0" w:rsidRDefault="003E4ED0">
    <w:pPr>
      <w:pStyle w:val="Header"/>
    </w:pPr>
    <w:r>
      <w:t xml:space="preserve">Radio: </w:t>
    </w:r>
    <w:r w:rsidR="00C0450C" w:rsidRPr="00C0450C">
      <w:rPr>
        <w:color w:val="000000" w:themeColor="text1"/>
      </w:rPr>
      <w:t>UV-5R</w:t>
    </w:r>
    <w:r w:rsidRPr="00C0450C">
      <w:rPr>
        <w:color w:val="000000" w:themeColor="text1"/>
      </w:rPr>
      <w:ptab w:relativeTo="margin" w:alignment="center" w:leader="none"/>
    </w:r>
    <w:r w:rsidRPr="00C0450C">
      <w:rPr>
        <w:color w:val="000000" w:themeColor="text1"/>
      </w:rPr>
      <w:ptab w:relativeTo="margin" w:alignment="right" w:leader="none"/>
    </w:r>
    <w:r w:rsidR="00C0450C">
      <w:rPr>
        <w:color w:val="000000" w:themeColor="text1"/>
      </w:rPr>
      <w:t>Tuesday, 18 August 2020</w:t>
    </w:r>
  </w:p>
  <w:p w14:paraId="2951E7DF" w14:textId="77777777" w:rsidR="00C56304" w:rsidRDefault="00C563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A53"/>
    <w:rsid w:val="000C6413"/>
    <w:rsid w:val="00210276"/>
    <w:rsid w:val="002413AD"/>
    <w:rsid w:val="00291BDE"/>
    <w:rsid w:val="002C2010"/>
    <w:rsid w:val="002F5CF7"/>
    <w:rsid w:val="003E4ED0"/>
    <w:rsid w:val="004522D5"/>
    <w:rsid w:val="004D458B"/>
    <w:rsid w:val="00570A53"/>
    <w:rsid w:val="006568C9"/>
    <w:rsid w:val="00661B6D"/>
    <w:rsid w:val="006F7C85"/>
    <w:rsid w:val="00705A16"/>
    <w:rsid w:val="007B41CC"/>
    <w:rsid w:val="009354E8"/>
    <w:rsid w:val="009D055A"/>
    <w:rsid w:val="009D0D1A"/>
    <w:rsid w:val="009D2BDB"/>
    <w:rsid w:val="009E64D7"/>
    <w:rsid w:val="00A257CA"/>
    <w:rsid w:val="00AC1FF5"/>
    <w:rsid w:val="00BE6009"/>
    <w:rsid w:val="00C0450C"/>
    <w:rsid w:val="00C42102"/>
    <w:rsid w:val="00C56304"/>
    <w:rsid w:val="00C97F7E"/>
    <w:rsid w:val="00D268D7"/>
    <w:rsid w:val="00DD6B20"/>
    <w:rsid w:val="00EC1D0E"/>
    <w:rsid w:val="00F02A2A"/>
    <w:rsid w:val="00F0371C"/>
    <w:rsid w:val="00F212AD"/>
    <w:rsid w:val="00FF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351C5"/>
  <w15:chartTrackingRefBased/>
  <w15:docId w15:val="{BF736548-5B52-2349-A462-7748F0268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63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3E4E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4ED0"/>
  </w:style>
  <w:style w:type="character" w:styleId="PageNumber">
    <w:name w:val="page number"/>
    <w:basedOn w:val="DefaultParagraphFont"/>
    <w:uiPriority w:val="99"/>
    <w:semiHidden/>
    <w:unhideWhenUsed/>
    <w:rsid w:val="003E4ED0"/>
  </w:style>
  <w:style w:type="paragraph" w:styleId="Header">
    <w:name w:val="header"/>
    <w:basedOn w:val="Normal"/>
    <w:link w:val="HeaderChar"/>
    <w:uiPriority w:val="99"/>
    <w:unhideWhenUsed/>
    <w:rsid w:val="003E4E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4ED0"/>
  </w:style>
  <w:style w:type="character" w:customStyle="1" w:styleId="Heading1Char">
    <w:name w:val="Heading 1 Char"/>
    <w:basedOn w:val="DefaultParagraphFont"/>
    <w:link w:val="Heading1"/>
    <w:uiPriority w:val="9"/>
    <w:rsid w:val="00C563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56304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56304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C56304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56304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56304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56304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56304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56304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56304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56304"/>
    <w:pPr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0371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037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amuelnetherway/GitWorkspace/Digital-Radios/Documents/Templates/Specification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7FBEFE-6793-D04B-A2D5-3F454752A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Specifications.dotx</Template>
  <TotalTime>7</TotalTime>
  <Pages>5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NETHERWAY S. (955794)</cp:lastModifiedBy>
  <cp:revision>6</cp:revision>
  <dcterms:created xsi:type="dcterms:W3CDTF">2020-08-16T16:26:00Z</dcterms:created>
  <dcterms:modified xsi:type="dcterms:W3CDTF">2020-08-18T21:46:00Z</dcterms:modified>
</cp:coreProperties>
</file>